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Национальный исследовательский университет </w:t>
      </w:r>
    </w:p>
    <w:p w:rsidR="00B438E2" w:rsidRPr="00CA6FB6" w:rsidRDefault="00B438E2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ИТМО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>Факультет программной инженерии и компьютерных технологий</w:t>
      </w:r>
    </w:p>
    <w:p w:rsidR="0034366E" w:rsidRDefault="0034366E" w:rsidP="00AB6637">
      <w:pPr>
        <w:ind w:left="-567"/>
        <w:jc w:val="center"/>
        <w:rPr>
          <w:sz w:val="36"/>
          <w:szCs w:val="36"/>
        </w:rPr>
      </w:pPr>
    </w:p>
    <w:p w:rsidR="0034366E" w:rsidRPr="00CA6FB6" w:rsidRDefault="0034366E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Дисциплина «</w:t>
      </w:r>
      <w:r w:rsidR="0079552E">
        <w:rPr>
          <w:sz w:val="36"/>
          <w:szCs w:val="36"/>
        </w:rPr>
        <w:t>Встроенные системы</w:t>
      </w:r>
      <w:r>
        <w:rPr>
          <w:sz w:val="36"/>
          <w:szCs w:val="36"/>
        </w:rPr>
        <w:t>»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Pr="0079552E" w:rsidRDefault="0079552E" w:rsidP="00AB6637">
      <w:pPr>
        <w:pStyle w:val="a4"/>
        <w:ind w:left="-567"/>
        <w:jc w:val="center"/>
        <w:rPr>
          <w:rFonts w:cs="Times New Roman"/>
        </w:rPr>
      </w:pPr>
      <w:r>
        <w:t>Мастер-класс № 2</w:t>
      </w:r>
    </w:p>
    <w:p w:rsidR="00FE08EC" w:rsidRPr="00CA6FB6" w:rsidRDefault="00FE08EC" w:rsidP="00AB6637">
      <w:pPr>
        <w:ind w:left="-567"/>
      </w:pPr>
    </w:p>
    <w:p w:rsidR="00FE08EC" w:rsidRPr="0079552E" w:rsidRDefault="00FE08EC" w:rsidP="00AB6637">
      <w:pPr>
        <w:pStyle w:val="a4"/>
        <w:ind w:left="-567"/>
        <w:jc w:val="center"/>
        <w:rPr>
          <w:rFonts w:cs="Times New Roman"/>
        </w:rPr>
      </w:pPr>
      <w:r>
        <w:t>Вариант 2</w:t>
      </w:r>
    </w:p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 xml:space="preserve">Выполнил: 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Хлопцов Сергей Дмитриевич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Группа Р3</w:t>
      </w:r>
      <w:r w:rsidR="00AA24A8" w:rsidRPr="0079552E">
        <w:rPr>
          <w:sz w:val="36"/>
          <w:szCs w:val="36"/>
        </w:rPr>
        <w:t>3</w:t>
      </w:r>
      <w:r w:rsidRPr="00CA6FB6">
        <w:rPr>
          <w:sz w:val="36"/>
          <w:szCs w:val="36"/>
        </w:rPr>
        <w:t>1</w:t>
      </w:r>
      <w:r w:rsidR="00B438E2">
        <w:rPr>
          <w:sz w:val="36"/>
          <w:szCs w:val="36"/>
        </w:rPr>
        <w:t>3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</w:p>
    <w:p w:rsidR="00FE08EC" w:rsidRPr="0079552E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Проверил:</w:t>
      </w:r>
    </w:p>
    <w:p w:rsidR="00AA24A8" w:rsidRPr="0079552E" w:rsidRDefault="0079552E" w:rsidP="00FB1D67">
      <w:pPr>
        <w:ind w:left="3969"/>
        <w:rPr>
          <w:sz w:val="36"/>
          <w:szCs w:val="36"/>
        </w:rPr>
      </w:pPr>
      <w:r>
        <w:rPr>
          <w:sz w:val="36"/>
          <w:szCs w:val="36"/>
        </w:rPr>
        <w:t>Гончаров Алексей Андреевич</w:t>
      </w: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B84915" w:rsidRPr="008A5C66" w:rsidRDefault="00B84915" w:rsidP="00B84915">
      <w:pPr>
        <w:jc w:val="center"/>
        <w:rPr>
          <w:sz w:val="36"/>
          <w:szCs w:val="36"/>
        </w:rPr>
      </w:pPr>
    </w:p>
    <w:p w:rsidR="00B84915" w:rsidRDefault="00B84915" w:rsidP="00B84915">
      <w:pPr>
        <w:jc w:val="center"/>
        <w:rPr>
          <w:sz w:val="36"/>
          <w:szCs w:val="36"/>
        </w:rPr>
      </w:pPr>
    </w:p>
    <w:p w:rsidR="00D6298B" w:rsidRPr="0079552E" w:rsidRDefault="00D6298B" w:rsidP="00B84915">
      <w:pPr>
        <w:jc w:val="center"/>
        <w:rPr>
          <w:sz w:val="36"/>
          <w:szCs w:val="36"/>
        </w:rPr>
      </w:pPr>
    </w:p>
    <w:p w:rsidR="00D6298B" w:rsidRPr="00CA6FB6" w:rsidRDefault="00D6298B" w:rsidP="00CF154A">
      <w:pPr>
        <w:rPr>
          <w:sz w:val="36"/>
          <w:szCs w:val="36"/>
        </w:rPr>
      </w:pPr>
    </w:p>
    <w:p w:rsidR="00AB6637" w:rsidRDefault="00FE08EC" w:rsidP="00AB6637">
      <w:pPr>
        <w:ind w:left="-709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Санкт-Петербург </w:t>
      </w:r>
    </w:p>
    <w:p w:rsidR="00215063" w:rsidRDefault="00FE08EC" w:rsidP="00AB6637">
      <w:pPr>
        <w:ind w:left="-709"/>
        <w:jc w:val="center"/>
        <w:rPr>
          <w:sz w:val="36"/>
          <w:szCs w:val="36"/>
        </w:rPr>
        <w:sectPr w:rsidR="00215063" w:rsidSect="00215063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A6FB6">
        <w:rPr>
          <w:sz w:val="36"/>
          <w:szCs w:val="36"/>
        </w:rPr>
        <w:t>202</w:t>
      </w:r>
      <w:r w:rsidR="00B438E2">
        <w:rPr>
          <w:sz w:val="36"/>
          <w:szCs w:val="36"/>
        </w:rPr>
        <w:t>6</w:t>
      </w:r>
    </w:p>
    <w:sdt>
      <w:sdtPr>
        <w:rPr>
          <w:rFonts w:eastAsia="Times New Roman" w:cs="Times New Roman"/>
          <w:bCs w:val="0"/>
          <w:sz w:val="24"/>
          <w:szCs w:val="24"/>
        </w:rPr>
        <w:id w:val="-1841311353"/>
        <w:docPartObj>
          <w:docPartGallery w:val="Table of Contents"/>
          <w:docPartUnique/>
        </w:docPartObj>
      </w:sdtPr>
      <w:sdtEndPr>
        <w:rPr>
          <w:b/>
          <w:noProof/>
          <w:sz w:val="28"/>
        </w:rPr>
      </w:sdtEndPr>
      <w:sdtContent>
        <w:p w:rsidR="00215063" w:rsidRPr="00215063" w:rsidRDefault="00215063" w:rsidP="00215063">
          <w:pPr>
            <w:pStyle w:val="ac"/>
            <w:jc w:val="center"/>
            <w:rPr>
              <w:b/>
              <w:bCs w:val="0"/>
              <w:sz w:val="36"/>
              <w:szCs w:val="36"/>
            </w:rPr>
          </w:pPr>
          <w:r w:rsidRPr="00215063">
            <w:rPr>
              <w:b/>
              <w:bCs w:val="0"/>
              <w:sz w:val="36"/>
              <w:szCs w:val="36"/>
            </w:rPr>
            <w:t>Содержание</w:t>
          </w:r>
        </w:p>
        <w:p w:rsidR="00CF154A" w:rsidRDefault="0021506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r w:rsidRPr="00215063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begin"/>
          </w:r>
          <w:r w:rsidRPr="00215063">
            <w:rPr>
              <w:rFonts w:ascii="Times New Roman" w:hAnsi="Times New Roman" w:cs="Times New Roman"/>
              <w:i w:val="0"/>
              <w:iCs w:val="0"/>
              <w:szCs w:val="28"/>
            </w:rPr>
            <w:instrText>TOC \o "1-3" \h \z \u</w:instrText>
          </w:r>
          <w:r w:rsidRPr="00215063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separate"/>
          </w:r>
          <w:hyperlink w:anchor="_Toc241674107" w:history="1">
            <w:r w:rsidR="00CF154A" w:rsidRPr="00FF0B64">
              <w:rPr>
                <w:rStyle w:val="ad"/>
                <w:rFonts w:eastAsiaTheme="majorEastAsia"/>
                <w:noProof/>
              </w:rPr>
              <w:t>Цель и задачи</w:t>
            </w:r>
            <w:r w:rsidR="00CF154A">
              <w:rPr>
                <w:noProof/>
                <w:webHidden/>
              </w:rPr>
              <w:tab/>
            </w:r>
            <w:r w:rsidR="00CF154A">
              <w:rPr>
                <w:noProof/>
                <w:webHidden/>
              </w:rPr>
              <w:fldChar w:fldCharType="begin"/>
            </w:r>
            <w:r w:rsidR="00CF154A">
              <w:rPr>
                <w:noProof/>
                <w:webHidden/>
              </w:rPr>
              <w:instrText xml:space="preserve"> PAGEREF _Toc241674107 \h </w:instrText>
            </w:r>
            <w:r w:rsidR="00CF154A">
              <w:rPr>
                <w:noProof/>
                <w:webHidden/>
              </w:rPr>
            </w:r>
            <w:r w:rsidR="00CF154A">
              <w:rPr>
                <w:noProof/>
                <w:webHidden/>
              </w:rPr>
              <w:fldChar w:fldCharType="separate"/>
            </w:r>
            <w:r w:rsidR="00CF154A">
              <w:rPr>
                <w:noProof/>
                <w:webHidden/>
              </w:rPr>
              <w:t>3</w:t>
            </w:r>
            <w:r w:rsidR="00CF154A"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8" w:history="1">
            <w:r w:rsidRPr="00FF0B64">
              <w:rPr>
                <w:rStyle w:val="ad"/>
                <w:rFonts w:eastAsiaTheme="majorEastAsia"/>
                <w:noProof/>
              </w:rPr>
              <w:t>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9" w:history="1">
            <w:r w:rsidRPr="00FF0B64">
              <w:rPr>
                <w:rStyle w:val="ad"/>
                <w:rFonts w:eastAsiaTheme="majorEastAsia"/>
                <w:noProof/>
              </w:rPr>
              <w:t>Описание процессов на схеме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0" w:history="1">
            <w:r w:rsidRPr="00FF0B64">
              <w:rPr>
                <w:rStyle w:val="ad"/>
                <w:rFonts w:eastAsiaTheme="majorEastAsia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154A" w:rsidRDefault="00CF154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1" w:history="1">
            <w:r w:rsidRPr="00FF0B64">
              <w:rPr>
                <w:rStyle w:val="ad"/>
                <w:rFonts w:eastAsiaTheme="majorEastAsia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_Toc241674111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063" w:rsidRPr="00215063" w:rsidRDefault="00215063">
          <w:r w:rsidRPr="00215063">
            <w:rPr>
              <w:b/>
              <w:bCs/>
              <w:noProof/>
              <w:szCs w:val="28"/>
            </w:rPr>
            <w:fldChar w:fldCharType="end"/>
          </w:r>
        </w:p>
      </w:sdtContent>
    </w:sdt>
    <w:p w:rsidR="00215063" w:rsidRPr="00C652C1" w:rsidRDefault="00215063" w:rsidP="00B438E2">
      <w:pPr>
        <w:pStyle w:val="1"/>
        <w:rPr>
          <w:lang w:val="en-US"/>
        </w:rPr>
        <w:sectPr w:rsidR="00215063" w:rsidRPr="00C652C1" w:rsidSect="0021506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6875BE" w:rsidRDefault="0079552E" w:rsidP="006875BE">
      <w:pPr>
        <w:pStyle w:val="1"/>
      </w:pPr>
      <w:bookmarkStart w:id="0" w:name="_Toc241674107"/>
      <w:r>
        <w:lastRenderedPageBreak/>
        <w:t>Цель и задачи</w:t>
      </w:r>
      <w:bookmarkEnd w:id="0"/>
    </w:p>
    <w:p w:rsidR="0079552E" w:rsidRDefault="0079552E" w:rsidP="0079552E"/>
    <w:p w:rsidR="0079552E" w:rsidRPr="0079552E" w:rsidRDefault="0079552E" w:rsidP="0079552E">
      <w:proofErr w:type="spellStart"/>
      <w:proofErr w:type="spellEnd"/>
      <w:r>
        <w:t>Цель: освоить взаимодействие микроконтроллера STM32 с периферийными устройствами стенда SDK-1.1M при разработке программы таймера.</w:t>
      </w:r>
    </w:p>
    <w:p w:rsidR="0079552E" w:rsidRDefault="0079552E" w:rsidP="0079552E"/>
    <w:p w:rsidR="0079552E" w:rsidRPr="0079552E" w:rsidRDefault="0079552E" w:rsidP="0079552E">
      <w:proofErr w:type="spellStart"/>
      <w:proofErr w:type="spellEnd"/>
      <w:r>
        <w:t>Задача: разработать таймер с вводом начального значения с клавиатуры стенда, отображением текущего значения на OLED-дисплее и подачей звукового сигнала по истечении заданного времени.</w:t>
      </w:r>
    </w:p>
    <w:p w:rsidR="006875BE" w:rsidRPr="002404FD" w:rsidRDefault="006875BE" w:rsidP="006875BE"/>
    <w:p w:rsidR="0033293E" w:rsidRPr="00343CE6" w:rsidRDefault="0033293E" w:rsidP="00FE2C73">
      <w:pPr>
        <w:jc w:val="both"/>
        <w:rPr>
          <w:szCs w:val="28"/>
        </w:rPr>
      </w:pPr>
      <w:r w:rsidRPr="006F4C77">
        <w:rPr>
          <w:szCs w:val="28"/>
        </w:rPr>
        <w:br w:type="page"/>
      </w:r>
    </w:p>
    <w:p w:rsidR="00FE2C73" w:rsidRPr="00CC49BF" w:rsidRDefault="00FE2C73" w:rsidP="00CC49BF">
      <w:pPr>
        <w:pStyle w:val="a0"/>
        <w:jc w:val="center"/>
        <w:rPr>
          <w:lang w:val="ru-RU"/>
        </w:rPr>
      </w:pPr>
    </w:p>
    <w:p w:rsidR="00CC7F33" w:rsidRDefault="00FF26A0" w:rsidP="00CC7F33">
      <w:pPr>
        <w:pStyle w:val="1"/>
        <w:rPr>
          <w:rFonts w:eastAsiaTheme="minorEastAsia"/>
        </w:rPr>
      </w:pPr>
      <w:bookmarkStart w:id="1" w:name="_Toc241674108"/>
      <w:r>
        <w:rPr>
          <w:rFonts w:eastAsiaTheme="minorEastAsia"/>
        </w:rPr>
        <w:t>Схема взаимодействия</w:t>
      </w:r>
      <w:bookmarkEnd w:id="1"/>
    </w:p>
    <w:p w:rsidR="00FF26A0" w:rsidRDefault="00FF26A0" w:rsidP="00FF26A0"/>
    <w:p w:rsidR="00FF26A0" w:rsidRPr="00FF26A0" w:rsidRDefault="00CF154A" w:rsidP="00FF26A0">
      <w:pPr>
        <w:jc w:val="center"/>
      </w:pPr>
      <w:r>
        <w:rPr>
          <w:i/>
        </w:rPr>
        <w:t>[Вставить диаграмму последовательностей из файла «МК2_таймер.uml»]</w:t>
      </w:r>
    </w:p>
    <w:p w:rsidR="00CC7F33" w:rsidRPr="00AA24A8" w:rsidRDefault="00CC7F33" w:rsidP="00CC7F33">
      <w:pPr>
        <w:rPr>
          <w:rFonts w:eastAsiaTheme="minorEastAsia"/>
        </w:rPr>
      </w:pPr>
    </w:p>
    <w:p w:rsidR="00AA24A8" w:rsidRDefault="00AA24A8">
      <w:pPr>
        <w:rPr>
          <w:rFonts w:eastAsiaTheme="majorEastAsia" w:cstheme="majorBidi"/>
          <w:b/>
          <w:sz w:val="40"/>
          <w:szCs w:val="32"/>
        </w:rPr>
      </w:pPr>
      <w:r>
        <w:br w:type="page"/>
      </w:r>
    </w:p>
    <w:p w:rsidR="00327B48" w:rsidRDefault="00FF26A0" w:rsidP="00327B48">
      <w:pPr>
        <w:pStyle w:val="1"/>
      </w:pPr>
      <w:bookmarkStart w:id="2" w:name="_Toc241674109"/>
      <w:r>
        <w:lastRenderedPageBreak/>
        <w:t>Описание процессов на схеме</w:t>
      </w:r>
      <w:bookmarkEnd w:id="2"/>
    </w:p>
    <w:p w:rsidR="00FF26A0" w:rsidRDefault="00FF26A0" w:rsidP="00FF26A0"/>
    <w:p w:rsidR="00FF26A0" w:rsidRDefault="00FF26A0" w:rsidP="00FF26A0">
      <w:r>
        <w:t>После запуска программы микроконтроллер инициализирует интерфейс I2C, OLED-дисплей, клавиатуру через расширитель PCA9538, таймер TIM6 и звуковой излучатель. На дисплее сначала выводится схема расположения клавиш и приглашение нажать «*» для перехода к таймеру.</w:t>
      </w:r>
    </w:p>
    <w:p w:rsidR="00FF26A0" w:rsidRDefault="00FF26A0" w:rsidP="00FF26A0">
      <w:r>
        <w:t>Процессор циклически опрашивает клавиатуру. После нажатия «*» открывается экран ввода начального значения таймера. Цифровые клавиши используются для ввода времени в секундах, а введенное значение отображается на OLED-дисплее.</w:t>
      </w:r>
    </w:p>
    <w:p w:rsidR="00FF26A0" w:rsidRDefault="00FF26A0" w:rsidP="00FF26A0">
      <w:r>
        <w:t>При нажатии «#» запускается обратный отсчет. Таймер TIM6 формирует событие с периодом 1 с, после которого процессор уменьшает оставшееся время и обновляет значение на дисплее.</w:t>
      </w:r>
    </w:p>
    <w:p w:rsidR="00FF26A0" w:rsidRDefault="00FF26A0" w:rsidP="00FF26A0">
      <w:r>
        <w:t>Клавиша «*» во время настройки или отсчета сбрасывает текущее значение и возвращает программу к вводу нового времени.</w:t>
      </w:r>
    </w:p>
    <w:p w:rsidR="00FF26A0" w:rsidRPr="00CF154A" w:rsidRDefault="00FF26A0" w:rsidP="00FF26A0">
      <w:proofErr w:type="spellStart"/>
      <w:proofErr w:type="spellEnd"/>
      <w:r>
        <w:t>Когда значение таймера достигает нуля, на дисплее появляется сообщение об окончании времени, а звуковой излучатель включается с помощью ШИМ-сигнала. После этого пользователь может нажать клавишу и снова перейти к установке таймера.</w:t>
      </w:r>
    </w:p>
    <w:p w:rsidR="00327B48" w:rsidRPr="0079552E" w:rsidRDefault="00327B48" w:rsidP="00327B48"/>
    <w:p w:rsidR="006E1E2D" w:rsidRPr="0079552E" w:rsidRDefault="006E1E2D" w:rsidP="00327B48"/>
    <w:p w:rsidR="00D33D63" w:rsidRPr="0079552E" w:rsidRDefault="00D33D63" w:rsidP="006E1E2D"/>
    <w:p w:rsidR="007E4D8A" w:rsidRPr="0079552E" w:rsidRDefault="007E4D8A" w:rsidP="006E1E2D"/>
    <w:p w:rsidR="008D4B7B" w:rsidRPr="0079552E" w:rsidRDefault="008D4B7B"/>
    <w:p w:rsidR="00AA24A8" w:rsidRDefault="00AA24A8">
      <w:pPr>
        <w:rPr>
          <w:rFonts w:eastAsiaTheme="majorEastAsia" w:cstheme="majorBidi"/>
          <w:b/>
          <w:sz w:val="40"/>
          <w:szCs w:val="32"/>
        </w:rPr>
      </w:pPr>
      <w:r>
        <w:br w:type="page"/>
      </w:r>
    </w:p>
    <w:p w:rsidR="00364465" w:rsidRPr="00FF26A0" w:rsidRDefault="00FF26A0" w:rsidP="00364465">
      <w:pPr>
        <w:pStyle w:val="1"/>
      </w:pPr>
      <w:bookmarkStart w:id="3" w:name="_Toc241674110"/>
      <w:r>
        <w:lastRenderedPageBreak/>
        <w:t>Руководство пользователя</w:t>
      </w:r>
      <w:bookmarkEnd w:id="3"/>
    </w:p>
    <w:p w:rsidR="004C29FF" w:rsidRPr="00FF26A0" w:rsidRDefault="00CF154A" w:rsidP="004C29FF">
      <w:pPr>
        <w:jc w:val="both"/>
      </w:pPr>
      <w:r w:rsidRPr="00FF26A0">
        <w:drawing>
          <wp:anchor distT="0" distB="0" distL="114300" distR="114300" simplePos="0" relativeHeight="251658240" behindDoc="1" locked="0" layoutInCell="1" allowOverlap="1" wp14:anchorId="44C168B6">
            <wp:simplePos x="0" y="0"/>
            <wp:positionH relativeFrom="column">
              <wp:posOffset>2544445</wp:posOffset>
            </wp:positionH>
            <wp:positionV relativeFrom="paragraph">
              <wp:posOffset>108585</wp:posOffset>
            </wp:positionV>
            <wp:extent cx="2991485" cy="2575560"/>
            <wp:effectExtent l="0" t="0" r="5715" b="2540"/>
            <wp:wrapTight wrapText="bothSides">
              <wp:wrapPolygon edited="0">
                <wp:start x="0" y="0"/>
                <wp:lineTo x="0" y="21515"/>
                <wp:lineTo x="21550" y="21515"/>
                <wp:lineTo x="21550" y="0"/>
                <wp:lineTo x="0" y="0"/>
              </wp:wrapPolygon>
            </wp:wrapTight>
            <wp:docPr id="50057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85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FF26A0">
      <w:pPr>
        <w:pStyle w:val="ab"/>
        <w:numPr>
          <w:ilvl w:val="0"/>
          <w:numId w:val="47"/>
        </w:numPr>
      </w:pPr>
      <w:r>
        <w:t>На стартовом экране ознакомьтесь с расположением клавиш и нажмите «*», чтобы перейти к таймеру.</w:t>
      </w: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FF26A0" w:rsidRDefault="00FF26A0" w:rsidP="00FF26A0">
      <w:pPr>
        <w:ind w:left="360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  <w:r w:rsidRPr="00FF26A0">
        <w:drawing>
          <wp:anchor distT="0" distB="0" distL="114300" distR="114300" simplePos="0" relativeHeight="251659264" behindDoc="0" locked="0" layoutInCell="1" allowOverlap="1" wp14:anchorId="2D990D5E">
            <wp:simplePos x="0" y="0"/>
            <wp:positionH relativeFrom="column">
              <wp:posOffset>2547620</wp:posOffset>
            </wp:positionH>
            <wp:positionV relativeFrom="paragraph">
              <wp:posOffset>26035</wp:posOffset>
            </wp:positionV>
            <wp:extent cx="2967355" cy="2447925"/>
            <wp:effectExtent l="0" t="0" r="4445" b="3175"/>
            <wp:wrapSquare wrapText="bothSides"/>
            <wp:docPr id="23851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68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CF154A">
      <w:pPr>
        <w:pStyle w:val="ab"/>
        <w:numPr>
          <w:ilvl w:val="0"/>
          <w:numId w:val="47"/>
        </w:numPr>
      </w:pPr>
      <w:r>
        <w:t>Введите начальное время в секундах цифровыми клавишами. Значение появится на дисплее.</w:t>
      </w: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FF26A0" w:rsidRDefault="00FF26A0" w:rsidP="00FF26A0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/>
    <w:p w:rsidR="00CF154A" w:rsidRDefault="00CF154A" w:rsidP="00CF154A">
      <w:pPr>
        <w:pStyle w:val="ab"/>
      </w:pPr>
      <w:r w:rsidRPr="00FF26A0">
        <w:drawing>
          <wp:anchor distT="0" distB="0" distL="114300" distR="114300" simplePos="0" relativeHeight="251660288" behindDoc="0" locked="0" layoutInCell="1" allowOverlap="1" wp14:anchorId="3D2A5168">
            <wp:simplePos x="0" y="0"/>
            <wp:positionH relativeFrom="column">
              <wp:posOffset>2547620</wp:posOffset>
            </wp:positionH>
            <wp:positionV relativeFrom="paragraph">
              <wp:posOffset>21590</wp:posOffset>
            </wp:positionV>
            <wp:extent cx="2991485" cy="2562225"/>
            <wp:effectExtent l="0" t="0" r="5715" b="3175"/>
            <wp:wrapSquare wrapText="bothSides"/>
            <wp:docPr id="86572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93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6A0" w:rsidRDefault="00FF26A0" w:rsidP="00FF26A0">
      <w:pPr>
        <w:pStyle w:val="ab"/>
        <w:numPr>
          <w:ilvl w:val="0"/>
          <w:numId w:val="47"/>
        </w:numPr>
      </w:pPr>
      <w:r>
        <w:t>Нажмите «#», чтобы запустить обратный отсчет.</w:t>
      </w:r>
    </w:p>
    <w:p w:rsidR="00FF26A0" w:rsidRDefault="00FF26A0" w:rsidP="00FF26A0">
      <w:pPr>
        <w:pStyle w:val="ab"/>
      </w:pPr>
    </w:p>
    <w:p w:rsidR="00FF26A0" w:rsidRDefault="00FF26A0" w:rsidP="00FF26A0"/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FF26A0" w:rsidRDefault="00CF154A" w:rsidP="00FF26A0">
      <w:pPr>
        <w:pStyle w:val="ab"/>
        <w:numPr>
          <w:ilvl w:val="0"/>
          <w:numId w:val="47"/>
        </w:numPr>
      </w:pPr>
      <w:r w:rsidRPr="00CF154A">
        <w:lastRenderedPageBreak/>
        <w:drawing>
          <wp:anchor distT="0" distB="0" distL="114300" distR="114300" simplePos="0" relativeHeight="251661312" behindDoc="0" locked="0" layoutInCell="1" allowOverlap="1" wp14:anchorId="6E73F5AB">
            <wp:simplePos x="0" y="0"/>
            <wp:positionH relativeFrom="column">
              <wp:posOffset>2409825</wp:posOffset>
            </wp:positionH>
            <wp:positionV relativeFrom="paragraph">
              <wp:posOffset>0</wp:posOffset>
            </wp:positionV>
            <wp:extent cx="3207005" cy="2930013"/>
            <wp:effectExtent l="0" t="0" r="6350" b="3810"/>
            <wp:wrapSquare wrapText="bothSides"/>
            <wp:docPr id="186969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14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005" cy="2930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proofErr w:type="gramEnd"/>
      <w:r>
        <w:t>Во время отсчета на дисплее отображается оставшееся время. Для отмены можно нажать «*».</w:t>
      </w:r>
    </w:p>
    <w:p w:rsidR="00CF154A" w:rsidRDefault="00CF154A" w:rsidP="00CF154A">
      <w:pPr>
        <w:ind w:left="360"/>
      </w:pPr>
    </w:p>
    <w:p w:rsidR="00CF154A" w:rsidRDefault="00CF154A" w:rsidP="00CF154A">
      <w:pPr>
        <w:pStyle w:val="ab"/>
      </w:pPr>
    </w:p>
    <w:p w:rsidR="00CF154A" w:rsidRDefault="00CF154A" w:rsidP="00CF154A"/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</w:p>
    <w:p w:rsidR="00CF154A" w:rsidRDefault="00CF154A" w:rsidP="00CF154A">
      <w:pPr>
        <w:pStyle w:val="ab"/>
      </w:pPr>
      <w:r w:rsidRPr="00CF154A">
        <w:drawing>
          <wp:anchor distT="0" distB="0" distL="114300" distR="114300" simplePos="0" relativeHeight="251662336" behindDoc="0" locked="0" layoutInCell="1" allowOverlap="1" wp14:anchorId="3A19D14E">
            <wp:simplePos x="0" y="0"/>
            <wp:positionH relativeFrom="column">
              <wp:posOffset>2409825</wp:posOffset>
            </wp:positionH>
            <wp:positionV relativeFrom="paragraph">
              <wp:posOffset>64770</wp:posOffset>
            </wp:positionV>
            <wp:extent cx="3206750" cy="2969895"/>
            <wp:effectExtent l="0" t="0" r="6350" b="1905"/>
            <wp:wrapSquare wrapText="bothSides"/>
            <wp:docPr id="1821069654" name="Рисунок 1" descr="Изображение выглядит как текст, снимок экрана, диаграмм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9654" name="Рисунок 1" descr="Изображение выглядит как текст, снимок экрана, диаграмма, дисплей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4A" w:rsidRDefault="00CF154A" w:rsidP="00CF154A">
      <w:pPr>
        <w:pStyle w:val="ab"/>
        <w:numPr>
          <w:ilvl w:val="0"/>
          <w:numId w:val="47"/>
        </w:numPr>
      </w:pPr>
      <w:r>
        <w:t>После достижения нуля появляется сообщение «TIME UP!» и подается звуковой сигнал. Нажмите любую клавишу для возврата к установке таймера.</w:t>
      </w:r>
    </w:p>
    <w:p w:rsidR="00CF154A" w:rsidRPr="00CC49BF" w:rsidRDefault="00CF154A" w:rsidP="00CF154A">
      <w:pPr>
        <w:pStyle w:val="ab"/>
      </w:pPr>
    </w:p>
    <w:p w:rsidR="002C2BA2" w:rsidRDefault="002C2BA2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4C29FF">
      <w:pPr>
        <w:jc w:val="both"/>
      </w:pPr>
    </w:p>
    <w:p w:rsidR="00CF154A" w:rsidRDefault="00CF154A" w:rsidP="00CF154A">
      <w:pPr>
        <w:pStyle w:val="1"/>
      </w:pPr>
      <w:bookmarkStart w:id="4" w:name="_Toc241674111"/>
      <w:r>
        <w:t>Исходный код</w:t>
      </w:r>
      <w:bookmarkEnd w:id="4"/>
    </w:p>
    <w:p w:rsidR="00CF154A" w:rsidRDefault="00CF154A" w:rsidP="00CF154A"/>
    <w:p w:rsidR="00CF154A" w:rsidRDefault="00CF154A" w:rsidP="00CF154A">
      <w:r>
        <w:t>Репозиторий с исходным кодом проекта доступен по ссылке:</w:t>
      </w:r>
    </w:p>
    <w:p w:rsidR="00CF154A" w:rsidRDefault="00CF154A" w:rsidP="00CF154A">
      <w:r>
        <w:t>[ВСТАВИТЬ ССЫЛКУ НА РЕПОЗИТОРИЙ]</w:t>
      </w:r>
    </w:p>
    <w:p w:rsidR="00CF154A" w:rsidRPr="00CF154A" w:rsidRDefault="00CF154A" w:rsidP="00CF154A"/>
    <w:sectPr w:rsidR="00CF154A" w:rsidRPr="00CF154A" w:rsidSect="0021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2F6A" w:rsidRDefault="00DB2F6A" w:rsidP="00B84915">
      <w:r>
        <w:separator/>
      </w:r>
    </w:p>
  </w:endnote>
  <w:endnote w:type="continuationSeparator" w:id="0">
    <w:p w:rsidR="00DB2F6A" w:rsidRDefault="00DB2F6A" w:rsidP="00B8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2044361160"/>
      <w:docPartObj>
        <w:docPartGallery w:val="Page Numbers (Bottom of Page)"/>
        <w:docPartUnique/>
      </w:docPartObj>
    </w:sdtPr>
    <w:sdtContent>
      <w:p w:rsidR="00B84915" w:rsidRDefault="00B84915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215063"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507941989"/>
      <w:docPartObj>
        <w:docPartGallery w:val="Page Numbers (Bottom of Page)"/>
        <w:docPartUnique/>
      </w:docPartObj>
    </w:sdtPr>
    <w:sdtContent>
      <w:p w:rsidR="00A97BFA" w:rsidRDefault="00A97BFA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2F6A" w:rsidRDefault="00DB2F6A" w:rsidP="00B84915">
      <w:r>
        <w:separator/>
      </w:r>
    </w:p>
  </w:footnote>
  <w:footnote w:type="continuationSeparator" w:id="0">
    <w:p w:rsidR="00DB2F6A" w:rsidRDefault="00DB2F6A" w:rsidP="00B84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5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722665"/>
    <w:multiLevelType w:val="hybridMultilevel"/>
    <w:tmpl w:val="59AA4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72C"/>
    <w:multiLevelType w:val="hybridMultilevel"/>
    <w:tmpl w:val="BE3235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53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077358"/>
    <w:multiLevelType w:val="hybridMultilevel"/>
    <w:tmpl w:val="973E9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554C5"/>
    <w:multiLevelType w:val="hybridMultilevel"/>
    <w:tmpl w:val="EAE02ED2"/>
    <w:lvl w:ilvl="0" w:tplc="ED1A9BE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D1C01"/>
    <w:multiLevelType w:val="hybridMultilevel"/>
    <w:tmpl w:val="7382AAC2"/>
    <w:lvl w:ilvl="0" w:tplc="028AC70A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F6672"/>
    <w:multiLevelType w:val="multilevel"/>
    <w:tmpl w:val="C69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41BF3"/>
    <w:multiLevelType w:val="hybridMultilevel"/>
    <w:tmpl w:val="55506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37FFB"/>
    <w:multiLevelType w:val="hybridMultilevel"/>
    <w:tmpl w:val="EA0EC4A4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A1532"/>
    <w:multiLevelType w:val="hybridMultilevel"/>
    <w:tmpl w:val="84984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6177B"/>
    <w:multiLevelType w:val="hybridMultilevel"/>
    <w:tmpl w:val="2222B768"/>
    <w:lvl w:ilvl="0" w:tplc="25241FF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D7E2D"/>
    <w:multiLevelType w:val="hybridMultilevel"/>
    <w:tmpl w:val="BD6A212E"/>
    <w:lvl w:ilvl="0" w:tplc="00000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C684F"/>
    <w:multiLevelType w:val="hybridMultilevel"/>
    <w:tmpl w:val="FCC2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13D02"/>
    <w:multiLevelType w:val="multilevel"/>
    <w:tmpl w:val="4786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346A9"/>
    <w:multiLevelType w:val="hybridMultilevel"/>
    <w:tmpl w:val="2F786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42D3C"/>
    <w:multiLevelType w:val="multilevel"/>
    <w:tmpl w:val="12B0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87538"/>
    <w:multiLevelType w:val="hybridMultilevel"/>
    <w:tmpl w:val="4D228E32"/>
    <w:lvl w:ilvl="0" w:tplc="EB744DC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65A03"/>
    <w:multiLevelType w:val="hybridMultilevel"/>
    <w:tmpl w:val="17B250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505C0"/>
    <w:multiLevelType w:val="multilevel"/>
    <w:tmpl w:val="855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F6DA2"/>
    <w:multiLevelType w:val="hybridMultilevel"/>
    <w:tmpl w:val="632E3C8A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419C2"/>
    <w:multiLevelType w:val="hybridMultilevel"/>
    <w:tmpl w:val="E4E23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8B7818"/>
    <w:multiLevelType w:val="multilevel"/>
    <w:tmpl w:val="2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44C1F"/>
    <w:multiLevelType w:val="multilevel"/>
    <w:tmpl w:val="24D8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D85318"/>
    <w:multiLevelType w:val="hybridMultilevel"/>
    <w:tmpl w:val="2FC28658"/>
    <w:lvl w:ilvl="0" w:tplc="0E7CFD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65A09"/>
    <w:multiLevelType w:val="hybridMultilevel"/>
    <w:tmpl w:val="2222B76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B7F13"/>
    <w:multiLevelType w:val="multilevel"/>
    <w:tmpl w:val="8862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D145CB"/>
    <w:multiLevelType w:val="hybridMultilevel"/>
    <w:tmpl w:val="90628C3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 w15:restartNumberingAfterBreak="0">
    <w:nsid w:val="751B61C6"/>
    <w:multiLevelType w:val="hybridMultilevel"/>
    <w:tmpl w:val="C4C66D4E"/>
    <w:lvl w:ilvl="0" w:tplc="4862239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35318006">
    <w:abstractNumId w:val="19"/>
  </w:num>
  <w:num w:numId="2" w16cid:durableId="726875977">
    <w:abstractNumId w:val="14"/>
  </w:num>
  <w:num w:numId="3" w16cid:durableId="732965245">
    <w:abstractNumId w:val="23"/>
  </w:num>
  <w:num w:numId="4" w16cid:durableId="283002411">
    <w:abstractNumId w:val="7"/>
  </w:num>
  <w:num w:numId="5" w16cid:durableId="1922565257">
    <w:abstractNumId w:val="10"/>
  </w:num>
  <w:num w:numId="6" w16cid:durableId="440415154">
    <w:abstractNumId w:val="12"/>
  </w:num>
  <w:num w:numId="7" w16cid:durableId="939725778">
    <w:abstractNumId w:val="24"/>
  </w:num>
  <w:num w:numId="8" w16cid:durableId="458836783">
    <w:abstractNumId w:val="18"/>
  </w:num>
  <w:num w:numId="9" w16cid:durableId="1635141748">
    <w:abstractNumId w:val="2"/>
  </w:num>
  <w:num w:numId="10" w16cid:durableId="311179058">
    <w:abstractNumId w:val="8"/>
  </w:num>
  <w:num w:numId="11" w16cid:durableId="2145732182">
    <w:abstractNumId w:val="28"/>
  </w:num>
  <w:num w:numId="12" w16cid:durableId="1058475534">
    <w:abstractNumId w:val="15"/>
  </w:num>
  <w:num w:numId="13" w16cid:durableId="1252468821">
    <w:abstractNumId w:val="17"/>
  </w:num>
  <w:num w:numId="14" w16cid:durableId="1877542266">
    <w:abstractNumId w:val="13"/>
  </w:num>
  <w:num w:numId="15" w16cid:durableId="582489298">
    <w:abstractNumId w:val="1"/>
  </w:num>
  <w:num w:numId="16" w16cid:durableId="1349284648">
    <w:abstractNumId w:val="22"/>
  </w:num>
  <w:num w:numId="17" w16cid:durableId="1799643794">
    <w:abstractNumId w:val="22"/>
    <w:lvlOverride w:ilvl="1">
      <w:lvl w:ilvl="1">
        <w:numFmt w:val="lowerLetter"/>
        <w:lvlText w:val="%2."/>
        <w:lvlJc w:val="left"/>
      </w:lvl>
    </w:lvlOverride>
  </w:num>
  <w:num w:numId="18" w16cid:durableId="46881900">
    <w:abstractNumId w:val="22"/>
    <w:lvlOverride w:ilvl="1">
      <w:lvl w:ilvl="1">
        <w:numFmt w:val="lowerLetter"/>
        <w:lvlText w:val="%2."/>
        <w:lvlJc w:val="left"/>
      </w:lvl>
    </w:lvlOverride>
  </w:num>
  <w:num w:numId="19" w16cid:durableId="874393748">
    <w:abstractNumId w:val="22"/>
    <w:lvlOverride w:ilvl="1">
      <w:lvl w:ilvl="1">
        <w:numFmt w:val="lowerLetter"/>
        <w:lvlText w:val="%2."/>
        <w:lvlJc w:val="left"/>
      </w:lvl>
    </w:lvlOverride>
  </w:num>
  <w:num w:numId="20" w16cid:durableId="1833108619">
    <w:abstractNumId w:val="22"/>
    <w:lvlOverride w:ilvl="1">
      <w:lvl w:ilvl="1">
        <w:numFmt w:val="lowerLetter"/>
        <w:lvlText w:val="%2."/>
        <w:lvlJc w:val="left"/>
      </w:lvl>
    </w:lvlOverride>
  </w:num>
  <w:num w:numId="21" w16cid:durableId="1333067911">
    <w:abstractNumId w:val="22"/>
    <w:lvlOverride w:ilvl="1">
      <w:lvl w:ilvl="1">
        <w:numFmt w:val="lowerLetter"/>
        <w:lvlText w:val="%2."/>
        <w:lvlJc w:val="left"/>
      </w:lvl>
    </w:lvlOverride>
  </w:num>
  <w:num w:numId="22" w16cid:durableId="1561209208">
    <w:abstractNumId w:val="22"/>
    <w:lvlOverride w:ilvl="1">
      <w:lvl w:ilvl="1">
        <w:numFmt w:val="lowerLetter"/>
        <w:lvlText w:val="%2."/>
        <w:lvlJc w:val="left"/>
      </w:lvl>
    </w:lvlOverride>
  </w:num>
  <w:num w:numId="23" w16cid:durableId="1282343718">
    <w:abstractNumId w:val="22"/>
    <w:lvlOverride w:ilvl="1">
      <w:lvl w:ilvl="1">
        <w:numFmt w:val="lowerLetter"/>
        <w:lvlText w:val="%2."/>
        <w:lvlJc w:val="left"/>
      </w:lvl>
    </w:lvlOverride>
  </w:num>
  <w:num w:numId="24" w16cid:durableId="1620842325">
    <w:abstractNumId w:val="22"/>
    <w:lvlOverride w:ilvl="1">
      <w:lvl w:ilvl="1">
        <w:numFmt w:val="lowerLetter"/>
        <w:lvlText w:val="%2."/>
        <w:lvlJc w:val="left"/>
      </w:lvl>
    </w:lvlOverride>
  </w:num>
  <w:num w:numId="25" w16cid:durableId="1713262336">
    <w:abstractNumId w:val="22"/>
    <w:lvlOverride w:ilvl="1">
      <w:lvl w:ilvl="1">
        <w:numFmt w:val="lowerLetter"/>
        <w:lvlText w:val="%2."/>
        <w:lvlJc w:val="left"/>
      </w:lvl>
    </w:lvlOverride>
  </w:num>
  <w:num w:numId="26" w16cid:durableId="1921597015">
    <w:abstractNumId w:val="16"/>
  </w:num>
  <w:num w:numId="27" w16cid:durableId="1351646026">
    <w:abstractNumId w:val="16"/>
    <w:lvlOverride w:ilvl="1">
      <w:lvl w:ilvl="1">
        <w:numFmt w:val="lowerLetter"/>
        <w:lvlText w:val="%2."/>
        <w:lvlJc w:val="left"/>
      </w:lvl>
    </w:lvlOverride>
  </w:num>
  <w:num w:numId="28" w16cid:durableId="2018070676">
    <w:abstractNumId w:val="16"/>
    <w:lvlOverride w:ilvl="1">
      <w:lvl w:ilvl="1">
        <w:numFmt w:val="lowerLetter"/>
        <w:lvlText w:val="%2."/>
        <w:lvlJc w:val="left"/>
      </w:lvl>
    </w:lvlOverride>
  </w:num>
  <w:num w:numId="29" w16cid:durableId="1999994785">
    <w:abstractNumId w:val="16"/>
    <w:lvlOverride w:ilvl="1">
      <w:lvl w:ilvl="1">
        <w:numFmt w:val="lowerLetter"/>
        <w:lvlText w:val="%2."/>
        <w:lvlJc w:val="left"/>
      </w:lvl>
    </w:lvlOverride>
  </w:num>
  <w:num w:numId="30" w16cid:durableId="531920043">
    <w:abstractNumId w:val="16"/>
    <w:lvlOverride w:ilvl="1">
      <w:lvl w:ilvl="1">
        <w:numFmt w:val="lowerLetter"/>
        <w:lvlText w:val="%2."/>
        <w:lvlJc w:val="left"/>
      </w:lvl>
    </w:lvlOverride>
  </w:num>
  <w:num w:numId="31" w16cid:durableId="2100103955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347413678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548686232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62554639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615863254">
    <w:abstractNumId w:val="16"/>
    <w:lvlOverride w:ilvl="1">
      <w:lvl w:ilvl="1">
        <w:numFmt w:val="lowerLetter"/>
        <w:lvlText w:val="%2."/>
        <w:lvlJc w:val="left"/>
      </w:lvl>
    </w:lvlOverride>
  </w:num>
  <w:num w:numId="36" w16cid:durableId="1746342312">
    <w:abstractNumId w:val="3"/>
  </w:num>
  <w:num w:numId="37" w16cid:durableId="1610970387">
    <w:abstractNumId w:val="26"/>
    <w:lvlOverride w:ilvl="0">
      <w:lvl w:ilvl="0">
        <w:numFmt w:val="lowerLetter"/>
        <w:lvlText w:val="%1."/>
        <w:lvlJc w:val="left"/>
      </w:lvl>
    </w:lvlOverride>
  </w:num>
  <w:num w:numId="38" w16cid:durableId="119881828">
    <w:abstractNumId w:val="6"/>
  </w:num>
  <w:num w:numId="39" w16cid:durableId="1653296409">
    <w:abstractNumId w:val="4"/>
  </w:num>
  <w:num w:numId="40" w16cid:durableId="2084134633">
    <w:abstractNumId w:val="9"/>
  </w:num>
  <w:num w:numId="41" w16cid:durableId="913122715">
    <w:abstractNumId w:val="20"/>
  </w:num>
  <w:num w:numId="42" w16cid:durableId="89548569">
    <w:abstractNumId w:val="27"/>
  </w:num>
  <w:num w:numId="43" w16cid:durableId="1159805248">
    <w:abstractNumId w:val="11"/>
  </w:num>
  <w:num w:numId="44" w16cid:durableId="1571114134">
    <w:abstractNumId w:val="25"/>
  </w:num>
  <w:num w:numId="45" w16cid:durableId="887228939">
    <w:abstractNumId w:val="5"/>
  </w:num>
  <w:num w:numId="46" w16cid:durableId="752437906">
    <w:abstractNumId w:val="0"/>
  </w:num>
  <w:num w:numId="47" w16cid:durableId="12056783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2E"/>
    <w:rsid w:val="000079F5"/>
    <w:rsid w:val="00011801"/>
    <w:rsid w:val="00012DEB"/>
    <w:rsid w:val="00013E97"/>
    <w:rsid w:val="00022BAB"/>
    <w:rsid w:val="00024C98"/>
    <w:rsid w:val="00034C8E"/>
    <w:rsid w:val="00042EEE"/>
    <w:rsid w:val="000536DC"/>
    <w:rsid w:val="000650ED"/>
    <w:rsid w:val="000659D9"/>
    <w:rsid w:val="000673B3"/>
    <w:rsid w:val="000A6E48"/>
    <w:rsid w:val="000B13F5"/>
    <w:rsid w:val="000B2779"/>
    <w:rsid w:val="000B7A52"/>
    <w:rsid w:val="000D5CB5"/>
    <w:rsid w:val="000F281D"/>
    <w:rsid w:val="001129AB"/>
    <w:rsid w:val="001138C3"/>
    <w:rsid w:val="001207A5"/>
    <w:rsid w:val="001311B0"/>
    <w:rsid w:val="001311B9"/>
    <w:rsid w:val="0013192F"/>
    <w:rsid w:val="00132F2A"/>
    <w:rsid w:val="00165BFC"/>
    <w:rsid w:val="00171179"/>
    <w:rsid w:val="00171F0D"/>
    <w:rsid w:val="0018204C"/>
    <w:rsid w:val="001930D7"/>
    <w:rsid w:val="00196E8A"/>
    <w:rsid w:val="001A641B"/>
    <w:rsid w:val="001A660C"/>
    <w:rsid w:val="001B1D5C"/>
    <w:rsid w:val="001B70A8"/>
    <w:rsid w:val="001D77B1"/>
    <w:rsid w:val="001F173E"/>
    <w:rsid w:val="001F7572"/>
    <w:rsid w:val="002043D8"/>
    <w:rsid w:val="0021352E"/>
    <w:rsid w:val="00215063"/>
    <w:rsid w:val="002262D6"/>
    <w:rsid w:val="002404FD"/>
    <w:rsid w:val="00244F82"/>
    <w:rsid w:val="00246419"/>
    <w:rsid w:val="00253F15"/>
    <w:rsid w:val="00257CAC"/>
    <w:rsid w:val="00266A5E"/>
    <w:rsid w:val="00271A8B"/>
    <w:rsid w:val="00271D71"/>
    <w:rsid w:val="0028321C"/>
    <w:rsid w:val="002846A2"/>
    <w:rsid w:val="0029224E"/>
    <w:rsid w:val="002A0612"/>
    <w:rsid w:val="002B64C0"/>
    <w:rsid w:val="002C2BA2"/>
    <w:rsid w:val="002E1DE5"/>
    <w:rsid w:val="002E6D29"/>
    <w:rsid w:val="002F3D76"/>
    <w:rsid w:val="00303928"/>
    <w:rsid w:val="00314F54"/>
    <w:rsid w:val="00324ABE"/>
    <w:rsid w:val="003255E5"/>
    <w:rsid w:val="00327B48"/>
    <w:rsid w:val="0033293E"/>
    <w:rsid w:val="003361FF"/>
    <w:rsid w:val="0034366E"/>
    <w:rsid w:val="00343CE6"/>
    <w:rsid w:val="00343E64"/>
    <w:rsid w:val="003513F6"/>
    <w:rsid w:val="00353284"/>
    <w:rsid w:val="00360393"/>
    <w:rsid w:val="00363437"/>
    <w:rsid w:val="00364465"/>
    <w:rsid w:val="003710BC"/>
    <w:rsid w:val="00376132"/>
    <w:rsid w:val="00377EBA"/>
    <w:rsid w:val="00386A82"/>
    <w:rsid w:val="00396459"/>
    <w:rsid w:val="003B7013"/>
    <w:rsid w:val="003B7478"/>
    <w:rsid w:val="003C61E9"/>
    <w:rsid w:val="003C76A3"/>
    <w:rsid w:val="003D47E5"/>
    <w:rsid w:val="003E1ED4"/>
    <w:rsid w:val="00403843"/>
    <w:rsid w:val="0040669A"/>
    <w:rsid w:val="00407A0C"/>
    <w:rsid w:val="00426B6D"/>
    <w:rsid w:val="0044328A"/>
    <w:rsid w:val="00453072"/>
    <w:rsid w:val="00462823"/>
    <w:rsid w:val="00472404"/>
    <w:rsid w:val="004772C0"/>
    <w:rsid w:val="00480534"/>
    <w:rsid w:val="0048053C"/>
    <w:rsid w:val="004816A8"/>
    <w:rsid w:val="0048415C"/>
    <w:rsid w:val="00484E17"/>
    <w:rsid w:val="00485366"/>
    <w:rsid w:val="00486C3B"/>
    <w:rsid w:val="00491C72"/>
    <w:rsid w:val="00494EDC"/>
    <w:rsid w:val="004B1879"/>
    <w:rsid w:val="004C1879"/>
    <w:rsid w:val="004C29FF"/>
    <w:rsid w:val="004C472D"/>
    <w:rsid w:val="004C4B82"/>
    <w:rsid w:val="004D3E28"/>
    <w:rsid w:val="004F2538"/>
    <w:rsid w:val="0053246B"/>
    <w:rsid w:val="00545977"/>
    <w:rsid w:val="005520C1"/>
    <w:rsid w:val="0055328A"/>
    <w:rsid w:val="005671A7"/>
    <w:rsid w:val="005708C0"/>
    <w:rsid w:val="00580A05"/>
    <w:rsid w:val="0059467E"/>
    <w:rsid w:val="00596408"/>
    <w:rsid w:val="005C2C36"/>
    <w:rsid w:val="005C7323"/>
    <w:rsid w:val="005D1E8A"/>
    <w:rsid w:val="005F156E"/>
    <w:rsid w:val="00600485"/>
    <w:rsid w:val="00600C79"/>
    <w:rsid w:val="00601437"/>
    <w:rsid w:val="00602373"/>
    <w:rsid w:val="00625C46"/>
    <w:rsid w:val="006264E5"/>
    <w:rsid w:val="006305DD"/>
    <w:rsid w:val="00637CA7"/>
    <w:rsid w:val="006463EE"/>
    <w:rsid w:val="00646428"/>
    <w:rsid w:val="00651187"/>
    <w:rsid w:val="00661A63"/>
    <w:rsid w:val="00673E90"/>
    <w:rsid w:val="0067735F"/>
    <w:rsid w:val="006774D4"/>
    <w:rsid w:val="0068743A"/>
    <w:rsid w:val="006875BE"/>
    <w:rsid w:val="006B39A2"/>
    <w:rsid w:val="006C268A"/>
    <w:rsid w:val="006D19F6"/>
    <w:rsid w:val="006D1DDD"/>
    <w:rsid w:val="006D2BC7"/>
    <w:rsid w:val="006E0373"/>
    <w:rsid w:val="006E1E2D"/>
    <w:rsid w:val="006F4C77"/>
    <w:rsid w:val="006F5C54"/>
    <w:rsid w:val="00705BC7"/>
    <w:rsid w:val="0070660C"/>
    <w:rsid w:val="00710FAD"/>
    <w:rsid w:val="007148C0"/>
    <w:rsid w:val="00723165"/>
    <w:rsid w:val="00726B8D"/>
    <w:rsid w:val="00732D54"/>
    <w:rsid w:val="00733B93"/>
    <w:rsid w:val="00741D8D"/>
    <w:rsid w:val="00756B78"/>
    <w:rsid w:val="00756CAC"/>
    <w:rsid w:val="00762C92"/>
    <w:rsid w:val="0079552E"/>
    <w:rsid w:val="007A1A92"/>
    <w:rsid w:val="007A635D"/>
    <w:rsid w:val="007A6B4E"/>
    <w:rsid w:val="007B1703"/>
    <w:rsid w:val="007C682D"/>
    <w:rsid w:val="007E4D8A"/>
    <w:rsid w:val="007F74A7"/>
    <w:rsid w:val="00830304"/>
    <w:rsid w:val="00830F56"/>
    <w:rsid w:val="00845A1A"/>
    <w:rsid w:val="00855E77"/>
    <w:rsid w:val="00867E35"/>
    <w:rsid w:val="00874596"/>
    <w:rsid w:val="00883BB8"/>
    <w:rsid w:val="00887E19"/>
    <w:rsid w:val="00892476"/>
    <w:rsid w:val="008935EC"/>
    <w:rsid w:val="008A5C66"/>
    <w:rsid w:val="008B3389"/>
    <w:rsid w:val="008C4019"/>
    <w:rsid w:val="008D4B7B"/>
    <w:rsid w:val="00903078"/>
    <w:rsid w:val="00905BF0"/>
    <w:rsid w:val="0091178B"/>
    <w:rsid w:val="00912E00"/>
    <w:rsid w:val="0092070E"/>
    <w:rsid w:val="00923D5E"/>
    <w:rsid w:val="00936EAE"/>
    <w:rsid w:val="00944DEF"/>
    <w:rsid w:val="0094786B"/>
    <w:rsid w:val="0095431C"/>
    <w:rsid w:val="00961A51"/>
    <w:rsid w:val="0098428B"/>
    <w:rsid w:val="009A2D52"/>
    <w:rsid w:val="009A6CC4"/>
    <w:rsid w:val="009B01C8"/>
    <w:rsid w:val="009D3358"/>
    <w:rsid w:val="009E04C0"/>
    <w:rsid w:val="00A072B0"/>
    <w:rsid w:val="00A147A9"/>
    <w:rsid w:val="00A40B2F"/>
    <w:rsid w:val="00A44E40"/>
    <w:rsid w:val="00A52957"/>
    <w:rsid w:val="00A555C9"/>
    <w:rsid w:val="00A67478"/>
    <w:rsid w:val="00A706CB"/>
    <w:rsid w:val="00A75326"/>
    <w:rsid w:val="00A84B3C"/>
    <w:rsid w:val="00A85871"/>
    <w:rsid w:val="00A97BFA"/>
    <w:rsid w:val="00AA24A8"/>
    <w:rsid w:val="00AA4E0D"/>
    <w:rsid w:val="00AB0605"/>
    <w:rsid w:val="00AB6637"/>
    <w:rsid w:val="00AB74C1"/>
    <w:rsid w:val="00AB788E"/>
    <w:rsid w:val="00AE52B3"/>
    <w:rsid w:val="00AE6CD9"/>
    <w:rsid w:val="00AE7EBF"/>
    <w:rsid w:val="00AF144C"/>
    <w:rsid w:val="00AF66D9"/>
    <w:rsid w:val="00B04342"/>
    <w:rsid w:val="00B05124"/>
    <w:rsid w:val="00B07763"/>
    <w:rsid w:val="00B10993"/>
    <w:rsid w:val="00B11D99"/>
    <w:rsid w:val="00B12AD1"/>
    <w:rsid w:val="00B16126"/>
    <w:rsid w:val="00B20327"/>
    <w:rsid w:val="00B31DE6"/>
    <w:rsid w:val="00B36107"/>
    <w:rsid w:val="00B438E2"/>
    <w:rsid w:val="00B4640A"/>
    <w:rsid w:val="00B511A7"/>
    <w:rsid w:val="00B549AF"/>
    <w:rsid w:val="00B55208"/>
    <w:rsid w:val="00B706A1"/>
    <w:rsid w:val="00B75744"/>
    <w:rsid w:val="00B84915"/>
    <w:rsid w:val="00BA1E4B"/>
    <w:rsid w:val="00BA70E2"/>
    <w:rsid w:val="00BB18D4"/>
    <w:rsid w:val="00BB4B4F"/>
    <w:rsid w:val="00BC0405"/>
    <w:rsid w:val="00BD2FF4"/>
    <w:rsid w:val="00BD3BA4"/>
    <w:rsid w:val="00BE0199"/>
    <w:rsid w:val="00BF5CA6"/>
    <w:rsid w:val="00C156C0"/>
    <w:rsid w:val="00C178D1"/>
    <w:rsid w:val="00C547E7"/>
    <w:rsid w:val="00C54EDD"/>
    <w:rsid w:val="00C57EAE"/>
    <w:rsid w:val="00C604CF"/>
    <w:rsid w:val="00C608F0"/>
    <w:rsid w:val="00C652C1"/>
    <w:rsid w:val="00C75F36"/>
    <w:rsid w:val="00C84361"/>
    <w:rsid w:val="00C84859"/>
    <w:rsid w:val="00C87429"/>
    <w:rsid w:val="00C908FF"/>
    <w:rsid w:val="00C97E47"/>
    <w:rsid w:val="00CA3725"/>
    <w:rsid w:val="00CA6FB6"/>
    <w:rsid w:val="00CB5E44"/>
    <w:rsid w:val="00CC0480"/>
    <w:rsid w:val="00CC3C34"/>
    <w:rsid w:val="00CC3FA0"/>
    <w:rsid w:val="00CC49BF"/>
    <w:rsid w:val="00CC7F33"/>
    <w:rsid w:val="00CE6BD8"/>
    <w:rsid w:val="00CF154A"/>
    <w:rsid w:val="00D0572F"/>
    <w:rsid w:val="00D06DBD"/>
    <w:rsid w:val="00D261E2"/>
    <w:rsid w:val="00D33D63"/>
    <w:rsid w:val="00D37A20"/>
    <w:rsid w:val="00D43FC4"/>
    <w:rsid w:val="00D4722F"/>
    <w:rsid w:val="00D512E3"/>
    <w:rsid w:val="00D6298B"/>
    <w:rsid w:val="00D63051"/>
    <w:rsid w:val="00D6620A"/>
    <w:rsid w:val="00DA40D1"/>
    <w:rsid w:val="00DA5105"/>
    <w:rsid w:val="00DB2F6A"/>
    <w:rsid w:val="00DC510F"/>
    <w:rsid w:val="00DC5EEC"/>
    <w:rsid w:val="00DD3CA7"/>
    <w:rsid w:val="00DF486C"/>
    <w:rsid w:val="00E04D5A"/>
    <w:rsid w:val="00E05C15"/>
    <w:rsid w:val="00E3757D"/>
    <w:rsid w:val="00E525F1"/>
    <w:rsid w:val="00E55660"/>
    <w:rsid w:val="00E578AB"/>
    <w:rsid w:val="00E7521B"/>
    <w:rsid w:val="00E828AB"/>
    <w:rsid w:val="00E847D6"/>
    <w:rsid w:val="00EA7A53"/>
    <w:rsid w:val="00EB06D9"/>
    <w:rsid w:val="00EB431E"/>
    <w:rsid w:val="00EB5186"/>
    <w:rsid w:val="00EC7021"/>
    <w:rsid w:val="00ED0D49"/>
    <w:rsid w:val="00ED61F8"/>
    <w:rsid w:val="00EE5D27"/>
    <w:rsid w:val="00EE5E3F"/>
    <w:rsid w:val="00EF13F2"/>
    <w:rsid w:val="00F004C2"/>
    <w:rsid w:val="00F1208C"/>
    <w:rsid w:val="00F1320C"/>
    <w:rsid w:val="00F17B9C"/>
    <w:rsid w:val="00F243FB"/>
    <w:rsid w:val="00F32464"/>
    <w:rsid w:val="00F47E7F"/>
    <w:rsid w:val="00F70031"/>
    <w:rsid w:val="00F92C0C"/>
    <w:rsid w:val="00FA7367"/>
    <w:rsid w:val="00FB1D67"/>
    <w:rsid w:val="00FC19A1"/>
    <w:rsid w:val="00FC331F"/>
    <w:rsid w:val="00FC6A55"/>
    <w:rsid w:val="00FD2A74"/>
    <w:rsid w:val="00FE08EC"/>
    <w:rsid w:val="00FE2C73"/>
    <w:rsid w:val="00FE4D56"/>
    <w:rsid w:val="00FF26A0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FDB10"/>
  <w15:chartTrackingRefBased/>
  <w15:docId w15:val="{9A129177-F64F-CE4D-AA48-0C0AC0D9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FD"/>
    <w:rPr>
      <w:rFonts w:eastAsia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298B"/>
    <w:pPr>
      <w:keepNext/>
      <w:keepLines/>
      <w:spacing w:before="240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7BFA"/>
    <w:pPr>
      <w:keepNext/>
      <w:keepLines/>
      <w:spacing w:before="40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1E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0"/>
    <w:link w:val="40"/>
    <w:uiPriority w:val="9"/>
    <w:unhideWhenUsed/>
    <w:qFormat/>
    <w:rsid w:val="00D06D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472C4" w:themeColor="accent1"/>
      <w:lang w:val="en-US" w:eastAsia="en-US"/>
    </w:rPr>
  </w:style>
  <w:style w:type="paragraph" w:styleId="5">
    <w:name w:val="heading 5"/>
    <w:basedOn w:val="a"/>
    <w:next w:val="a0"/>
    <w:link w:val="50"/>
    <w:uiPriority w:val="9"/>
    <w:unhideWhenUsed/>
    <w:qFormat/>
    <w:rsid w:val="00D06DB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472C4" w:themeColor="accent1"/>
      <w:lang w:val="en-US" w:eastAsia="en-US"/>
    </w:rPr>
  </w:style>
  <w:style w:type="paragraph" w:styleId="6">
    <w:name w:val="heading 6"/>
    <w:basedOn w:val="a"/>
    <w:next w:val="a0"/>
    <w:link w:val="60"/>
    <w:uiPriority w:val="9"/>
    <w:unhideWhenUsed/>
    <w:qFormat/>
    <w:rsid w:val="00D06D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7">
    <w:name w:val="heading 7"/>
    <w:basedOn w:val="a"/>
    <w:next w:val="a0"/>
    <w:link w:val="70"/>
    <w:uiPriority w:val="9"/>
    <w:unhideWhenUsed/>
    <w:qFormat/>
    <w:rsid w:val="00D06D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8">
    <w:name w:val="heading 8"/>
    <w:basedOn w:val="a"/>
    <w:next w:val="a0"/>
    <w:link w:val="80"/>
    <w:uiPriority w:val="9"/>
    <w:unhideWhenUsed/>
    <w:qFormat/>
    <w:rsid w:val="00D06D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9">
    <w:name w:val="heading 9"/>
    <w:basedOn w:val="a"/>
    <w:next w:val="a0"/>
    <w:link w:val="90"/>
    <w:uiPriority w:val="9"/>
    <w:unhideWhenUsed/>
    <w:qFormat/>
    <w:rsid w:val="00D06DB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D6298B"/>
    <w:pPr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a5">
    <w:name w:val="Заголовок Знак"/>
    <w:basedOn w:val="a1"/>
    <w:link w:val="a4"/>
    <w:rsid w:val="00D6298B"/>
    <w:rPr>
      <w:rFonts w:eastAsiaTheme="majorEastAsia" w:cstheme="majorBidi"/>
      <w:b/>
      <w:spacing w:val="-10"/>
      <w:kern w:val="28"/>
      <w:sz w:val="44"/>
      <w:szCs w:val="56"/>
    </w:rPr>
  </w:style>
  <w:style w:type="paragraph" w:styleId="a6">
    <w:name w:val="footer"/>
    <w:basedOn w:val="a"/>
    <w:link w:val="a7"/>
    <w:uiPriority w:val="99"/>
    <w:unhideWhenUsed/>
    <w:rsid w:val="00B8491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84915"/>
  </w:style>
  <w:style w:type="character" w:styleId="a8">
    <w:name w:val="page number"/>
    <w:basedOn w:val="a1"/>
    <w:uiPriority w:val="99"/>
    <w:semiHidden/>
    <w:unhideWhenUsed/>
    <w:rsid w:val="00B84915"/>
  </w:style>
  <w:style w:type="character" w:customStyle="1" w:styleId="10">
    <w:name w:val="Заголовок 1 Знак"/>
    <w:basedOn w:val="a1"/>
    <w:link w:val="1"/>
    <w:uiPriority w:val="9"/>
    <w:rsid w:val="00D6298B"/>
    <w:rPr>
      <w:rFonts w:eastAsiaTheme="majorEastAsia" w:cstheme="majorBidi"/>
      <w:b/>
      <w:sz w:val="40"/>
      <w:szCs w:val="32"/>
    </w:rPr>
  </w:style>
  <w:style w:type="paragraph" w:styleId="a9">
    <w:name w:val="Normal (Web)"/>
    <w:basedOn w:val="a"/>
    <w:uiPriority w:val="99"/>
    <w:semiHidden/>
    <w:unhideWhenUsed/>
    <w:rsid w:val="00B84915"/>
    <w:pPr>
      <w:spacing w:before="100" w:beforeAutospacing="1" w:after="100" w:afterAutospacing="1"/>
    </w:pPr>
  </w:style>
  <w:style w:type="table" w:styleId="aa">
    <w:name w:val="Table Grid"/>
    <w:basedOn w:val="a2"/>
    <w:uiPriority w:val="59"/>
    <w:rsid w:val="00B84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A6FB6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A97BFA"/>
    <w:rPr>
      <w:rFonts w:eastAsiaTheme="majorEastAsia" w:cstheme="majorBidi"/>
      <w:sz w:val="32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B7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B7A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A40B2F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40B2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A40B2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1"/>
    <w:uiPriority w:val="99"/>
    <w:unhideWhenUsed/>
    <w:rsid w:val="00A40B2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40B2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40B2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40B2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40B2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40B2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40B2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40B2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Unresolved Mention"/>
    <w:basedOn w:val="a1"/>
    <w:uiPriority w:val="99"/>
    <w:semiHidden/>
    <w:unhideWhenUsed/>
    <w:rsid w:val="00A67478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A67478"/>
    <w:rPr>
      <w:color w:val="954F72" w:themeColor="followedHyperlink"/>
      <w:u w:val="single"/>
    </w:rPr>
  </w:style>
  <w:style w:type="character" w:styleId="af0">
    <w:name w:val="Placeholder Text"/>
    <w:basedOn w:val="a1"/>
    <w:uiPriority w:val="99"/>
    <w:semiHidden/>
    <w:rsid w:val="0013192F"/>
    <w:rPr>
      <w:color w:val="666666"/>
    </w:rPr>
  </w:style>
  <w:style w:type="paragraph" w:styleId="af1">
    <w:name w:val="header"/>
    <w:basedOn w:val="a"/>
    <w:link w:val="af2"/>
    <w:uiPriority w:val="99"/>
    <w:unhideWhenUsed/>
    <w:rsid w:val="00253F1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253F15"/>
  </w:style>
  <w:style w:type="paragraph" w:customStyle="1" w:styleId="p1">
    <w:name w:val="p1"/>
    <w:basedOn w:val="a"/>
    <w:rsid w:val="00B438E2"/>
    <w:rPr>
      <w:color w:val="000000"/>
      <w:sz w:val="21"/>
      <w:szCs w:val="21"/>
    </w:rPr>
  </w:style>
  <w:style w:type="paragraph" w:customStyle="1" w:styleId="p2">
    <w:name w:val="p2"/>
    <w:basedOn w:val="a"/>
    <w:rsid w:val="00B438E2"/>
    <w:rPr>
      <w:color w:val="00000A"/>
      <w:sz w:val="21"/>
      <w:szCs w:val="21"/>
    </w:rPr>
  </w:style>
  <w:style w:type="paragraph" w:customStyle="1" w:styleId="p3">
    <w:name w:val="p3"/>
    <w:basedOn w:val="a"/>
    <w:rsid w:val="00B438E2"/>
    <w:rPr>
      <w:rFonts w:ascii="Helvetica" w:hAnsi="Helvetica"/>
      <w:color w:val="000000"/>
      <w:sz w:val="15"/>
      <w:szCs w:val="15"/>
    </w:rPr>
  </w:style>
  <w:style w:type="paragraph" w:customStyle="1" w:styleId="p4">
    <w:name w:val="p4"/>
    <w:basedOn w:val="a"/>
    <w:rsid w:val="00B438E2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1"/>
    <w:rsid w:val="00B438E2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1"/>
    <w:rsid w:val="00B438E2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1"/>
    <w:rsid w:val="00B438E2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a1"/>
    <w:rsid w:val="00B438E2"/>
    <w:rPr>
      <w:rFonts w:ascii="Helvetica" w:hAnsi="Helvetica" w:hint="default"/>
      <w:sz w:val="21"/>
      <w:szCs w:val="21"/>
    </w:rPr>
  </w:style>
  <w:style w:type="character" w:customStyle="1" w:styleId="s5">
    <w:name w:val="s5"/>
    <w:basedOn w:val="a1"/>
    <w:rsid w:val="00B438E2"/>
    <w:rPr>
      <w:rFonts w:ascii="Times New Roman" w:hAnsi="Times New Roman" w:cs="Times New Roman" w:hint="default"/>
      <w:sz w:val="21"/>
      <w:szCs w:val="21"/>
    </w:rPr>
  </w:style>
  <w:style w:type="character" w:styleId="af3">
    <w:name w:val="Strong"/>
    <w:basedOn w:val="a1"/>
    <w:uiPriority w:val="22"/>
    <w:qFormat/>
    <w:rsid w:val="006875BE"/>
    <w:rPr>
      <w:b/>
      <w:bCs/>
    </w:rPr>
  </w:style>
  <w:style w:type="character" w:customStyle="1" w:styleId="mord">
    <w:name w:val="mord"/>
    <w:basedOn w:val="a1"/>
    <w:rsid w:val="008C4019"/>
  </w:style>
  <w:style w:type="character" w:customStyle="1" w:styleId="vlist-s">
    <w:name w:val="vlist-s"/>
    <w:basedOn w:val="a1"/>
    <w:rsid w:val="008C4019"/>
  </w:style>
  <w:style w:type="character" w:customStyle="1" w:styleId="mrel">
    <w:name w:val="mrel"/>
    <w:basedOn w:val="a1"/>
    <w:rsid w:val="008C4019"/>
  </w:style>
  <w:style w:type="character" w:customStyle="1" w:styleId="mop">
    <w:name w:val="mop"/>
    <w:basedOn w:val="a1"/>
    <w:rsid w:val="008C4019"/>
  </w:style>
  <w:style w:type="character" w:customStyle="1" w:styleId="mbin">
    <w:name w:val="mbin"/>
    <w:basedOn w:val="a1"/>
    <w:rsid w:val="008C4019"/>
  </w:style>
  <w:style w:type="paragraph" w:customStyle="1" w:styleId="msonormal0">
    <w:name w:val="msonormal"/>
    <w:basedOn w:val="a"/>
    <w:rsid w:val="0021352E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sid w:val="006E1E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0">
    <w:name w:val="Body Text"/>
    <w:basedOn w:val="a"/>
    <w:link w:val="af4"/>
    <w:unhideWhenUsed/>
    <w:qFormat/>
    <w:rsid w:val="00F004C2"/>
    <w:pPr>
      <w:spacing w:after="120"/>
    </w:pPr>
    <w:rPr>
      <w:rFonts w:cstheme="minorBidi"/>
      <w:sz w:val="22"/>
      <w:szCs w:val="22"/>
      <w:lang w:val="en-US" w:eastAsia="en-US"/>
    </w:rPr>
  </w:style>
  <w:style w:type="character" w:customStyle="1" w:styleId="af4">
    <w:name w:val="Основной текст Знак"/>
    <w:basedOn w:val="a1"/>
    <w:link w:val="a0"/>
    <w:rsid w:val="00F004C2"/>
    <w:rPr>
      <w:rFonts w:eastAsia="Times New Roman" w:cstheme="minorBidi"/>
      <w:sz w:val="22"/>
      <w:szCs w:val="22"/>
      <w:lang w:val="en-US"/>
    </w:rPr>
  </w:style>
  <w:style w:type="character" w:styleId="af5">
    <w:name w:val="annotation reference"/>
    <w:basedOn w:val="a1"/>
    <w:uiPriority w:val="99"/>
    <w:semiHidden/>
    <w:unhideWhenUsed/>
    <w:rsid w:val="007148C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7148C0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7148C0"/>
    <w:rPr>
      <w:rFonts w:eastAsia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148C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7148C0"/>
    <w:rPr>
      <w:rFonts w:eastAsia="Times New Roman"/>
      <w:b/>
      <w:bCs/>
      <w:sz w:val="20"/>
      <w:szCs w:val="20"/>
      <w:lang w:eastAsia="ru-RU"/>
    </w:rPr>
  </w:style>
  <w:style w:type="paragraph" w:customStyle="1" w:styleId="afa">
    <w:name w:val="Код"/>
    <w:basedOn w:val="a"/>
    <w:qFormat/>
    <w:rsid w:val="007E4D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/>
      <w:sz w:val="20"/>
      <w:szCs w:val="20"/>
      <w:lang w:val="en-US"/>
    </w:rPr>
  </w:style>
  <w:style w:type="character" w:customStyle="1" w:styleId="40">
    <w:name w:val="Заголовок 4 Знак"/>
    <w:basedOn w:val="a1"/>
    <w:link w:val="4"/>
    <w:uiPriority w:val="9"/>
    <w:rsid w:val="00D06DBD"/>
    <w:rPr>
      <w:rFonts w:asciiTheme="majorHAnsi" w:eastAsiaTheme="majorEastAsia" w:hAnsiTheme="majorHAnsi" w:cstheme="majorBidi"/>
      <w:bCs/>
      <w:i/>
      <w:color w:val="4472C4" w:themeColor="accent1"/>
      <w:sz w:val="24"/>
      <w:szCs w:val="24"/>
      <w:lang w:val="en-US"/>
    </w:rPr>
  </w:style>
  <w:style w:type="character" w:customStyle="1" w:styleId="50">
    <w:name w:val="Заголовок 5 Знак"/>
    <w:basedOn w:val="a1"/>
    <w:link w:val="5"/>
    <w:uiPriority w:val="9"/>
    <w:rsid w:val="00D06DBD"/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character" w:customStyle="1" w:styleId="60">
    <w:name w:val="Заголовок 6 Знак"/>
    <w:basedOn w:val="a1"/>
    <w:link w:val="6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70">
    <w:name w:val="Заголовок 7 Знак"/>
    <w:basedOn w:val="a1"/>
    <w:link w:val="7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D06DBD"/>
    <w:pPr>
      <w:spacing w:before="180" w:after="180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a0"/>
    <w:qFormat/>
    <w:rsid w:val="00D06DBD"/>
    <w:pPr>
      <w:spacing w:before="36" w:after="36"/>
    </w:pPr>
    <w:rPr>
      <w:rFonts w:asciiTheme="minorHAnsi" w:eastAsiaTheme="minorHAnsi" w:hAnsiTheme="minorHAnsi"/>
      <w:sz w:val="24"/>
      <w:szCs w:val="24"/>
    </w:rPr>
  </w:style>
  <w:style w:type="paragraph" w:styleId="afb">
    <w:name w:val="Subtitle"/>
    <w:basedOn w:val="a4"/>
    <w:next w:val="a0"/>
    <w:link w:val="afc"/>
    <w:qFormat/>
    <w:rsid w:val="00D06DBD"/>
    <w:pPr>
      <w:keepNext/>
      <w:keepLines/>
      <w:spacing w:before="240" w:after="240"/>
      <w:contextualSpacing w:val="0"/>
      <w:jc w:val="center"/>
    </w:pPr>
    <w:rPr>
      <w:rFonts w:asciiTheme="majorHAnsi" w:hAnsiTheme="majorHAnsi"/>
      <w:bCs/>
      <w:color w:val="2D4F8E" w:themeColor="accent1" w:themeShade="B5"/>
      <w:spacing w:val="0"/>
      <w:kern w:val="0"/>
      <w:sz w:val="30"/>
      <w:szCs w:val="30"/>
      <w:lang w:val="en-US" w:eastAsia="en-US"/>
    </w:rPr>
  </w:style>
  <w:style w:type="character" w:customStyle="1" w:styleId="afc">
    <w:name w:val="Подзаголовок Знак"/>
    <w:basedOn w:val="a1"/>
    <w:link w:val="afb"/>
    <w:rsid w:val="00D06DBD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a0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paragraph" w:styleId="afd">
    <w:name w:val="Date"/>
    <w:next w:val="a0"/>
    <w:link w:val="afe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character" w:customStyle="1" w:styleId="afe">
    <w:name w:val="Дата Знак"/>
    <w:basedOn w:val="a1"/>
    <w:link w:val="afd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AbstractTitle">
    <w:name w:val="Abstract Title"/>
    <w:basedOn w:val="a"/>
    <w:next w:val="Abstract"/>
    <w:qFormat/>
    <w:rsid w:val="00D06DBD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color w:val="345A8A"/>
      <w:sz w:val="20"/>
      <w:szCs w:val="20"/>
      <w:lang w:val="en-US" w:eastAsia="en-US"/>
    </w:rPr>
  </w:style>
  <w:style w:type="paragraph" w:customStyle="1" w:styleId="Abstract">
    <w:name w:val="Abstract"/>
    <w:basedOn w:val="a"/>
    <w:next w:val="a0"/>
    <w:qFormat/>
    <w:rsid w:val="00D06DBD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aff">
    <w:name w:val="Bibliography"/>
    <w:basedOn w:val="a"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0">
    <w:name w:val="Block Text"/>
    <w:basedOn w:val="a0"/>
    <w:next w:val="a0"/>
    <w:uiPriority w:val="9"/>
    <w:unhideWhenUsed/>
    <w:qFormat/>
    <w:rsid w:val="00D06DBD"/>
    <w:pPr>
      <w:spacing w:before="100" w:after="100"/>
      <w:ind w:left="480" w:right="480"/>
    </w:pPr>
    <w:rPr>
      <w:rFonts w:asciiTheme="minorHAnsi" w:eastAsiaTheme="minorHAnsi" w:hAnsiTheme="minorHAnsi"/>
      <w:sz w:val="24"/>
      <w:szCs w:val="24"/>
    </w:rPr>
  </w:style>
  <w:style w:type="paragraph" w:styleId="aff1">
    <w:name w:val="footnote text"/>
    <w:basedOn w:val="a"/>
    <w:link w:val="aff2"/>
    <w:uiPriority w:val="9"/>
    <w:unhideWhenUsed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ff2">
    <w:name w:val="Текст сноски Знак"/>
    <w:basedOn w:val="a1"/>
    <w:link w:val="aff1"/>
    <w:uiPriority w:val="9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D06DBD"/>
    <w:pPr>
      <w:spacing w:before="100" w:after="100"/>
      <w:ind w:left="480" w:right="480"/>
    </w:pPr>
    <w:rPr>
      <w:rFonts w:ascii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D06DBD"/>
    <w:pPr>
      <w:spacing w:after="200"/>
    </w:pPr>
    <w:rPr>
      <w:rFonts w:asciiTheme="minorHAnsi" w:hAnsiTheme="minorHAnsi" w:cstheme="minorBidi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06DBD"/>
    <w:pPr>
      <w:keepNext/>
      <w:keepLines/>
    </w:pPr>
    <w:rPr>
      <w:rFonts w:asciiTheme="minorHAnsi" w:eastAsiaTheme="minorHAnsi" w:hAnsiTheme="minorHAnsi" w:cstheme="minorBidi"/>
      <w:b/>
      <w:lang w:val="en-US" w:eastAsia="en-US"/>
    </w:rPr>
  </w:style>
  <w:style w:type="paragraph" w:customStyle="1" w:styleId="Definition">
    <w:name w:val="Definition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3">
    <w:name w:val="caption"/>
    <w:basedOn w:val="a"/>
    <w:link w:val="aff4"/>
    <w:rsid w:val="00D06DBD"/>
    <w:pPr>
      <w:spacing w:after="120"/>
    </w:pPr>
    <w:rPr>
      <w:rFonts w:asciiTheme="minorHAnsi" w:eastAsiaTheme="minorHAnsi" w:hAnsiTheme="minorHAnsi" w:cstheme="minorBidi"/>
      <w:i/>
      <w:lang w:val="en-US" w:eastAsia="en-US"/>
    </w:rPr>
  </w:style>
  <w:style w:type="paragraph" w:customStyle="1" w:styleId="TableCaption">
    <w:name w:val="Table Caption"/>
    <w:basedOn w:val="aff3"/>
    <w:rsid w:val="00D06DBD"/>
    <w:pPr>
      <w:keepNext/>
    </w:pPr>
  </w:style>
  <w:style w:type="paragraph" w:customStyle="1" w:styleId="ImageCaption">
    <w:name w:val="Image Caption"/>
    <w:basedOn w:val="aff3"/>
    <w:rsid w:val="00D06DBD"/>
  </w:style>
  <w:style w:type="paragraph" w:customStyle="1" w:styleId="Figure">
    <w:name w:val="Figure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aptionedFigure">
    <w:name w:val="Captioned Figure"/>
    <w:basedOn w:val="Figure"/>
    <w:rsid w:val="00D06DBD"/>
    <w:pPr>
      <w:keepNext/>
    </w:pPr>
  </w:style>
  <w:style w:type="character" w:customStyle="1" w:styleId="aff4">
    <w:name w:val="Название объекта Знак"/>
    <w:basedOn w:val="a1"/>
    <w:link w:val="aff3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customStyle="1" w:styleId="VerbatimChar">
    <w:name w:val="Verbatim Char"/>
    <w:basedOn w:val="aff4"/>
    <w:link w:val="SourceCode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SectionNumber">
    <w:name w:val="Section Number"/>
    <w:basedOn w:val="aff4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styleId="aff5">
    <w:name w:val="footnote reference"/>
    <w:basedOn w:val="aff4"/>
    <w:rsid w:val="00D06DBD"/>
    <w:rPr>
      <w:rFonts w:asciiTheme="minorHAnsi" w:hAnsiTheme="minorHAnsi" w:cstheme="minorBidi"/>
      <w:i/>
      <w:sz w:val="24"/>
      <w:szCs w:val="24"/>
      <w:vertAlign w:val="superscript"/>
      <w:lang w:val="en-US"/>
    </w:rPr>
  </w:style>
  <w:style w:type="paragraph" w:customStyle="1" w:styleId="SourceCode">
    <w:name w:val="Source Code"/>
    <w:basedOn w:val="a"/>
    <w:link w:val="VerbatimChar"/>
    <w:rsid w:val="00D06DBD"/>
    <w:pPr>
      <w:wordWrap w:val="0"/>
      <w:spacing w:after="200"/>
    </w:pPr>
    <w:rPr>
      <w:rFonts w:ascii="Consolas" w:eastAsiaTheme="minorHAnsi" w:hAnsi="Consolas" w:cstheme="minorBidi"/>
      <w:i/>
      <w:sz w:val="22"/>
      <w:lang w:val="en-US" w:eastAsia="en-US"/>
    </w:rPr>
  </w:style>
  <w:style w:type="character" w:customStyle="1" w:styleId="KeywordTok">
    <w:name w:val="Keyword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DataTypeTok">
    <w:name w:val="DataTypeTok"/>
    <w:basedOn w:val="VerbatimChar"/>
    <w:rsid w:val="00D06DBD"/>
    <w:rPr>
      <w:rFonts w:ascii="Consolas" w:hAnsi="Consolas" w:cstheme="minorBidi"/>
      <w:i/>
      <w:color w:val="902000"/>
      <w:sz w:val="22"/>
      <w:szCs w:val="24"/>
      <w:lang w:val="en-US"/>
    </w:rPr>
  </w:style>
  <w:style w:type="character" w:customStyle="1" w:styleId="DecValTok">
    <w:name w:val="DecVal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BaseNTok">
    <w:name w:val="BaseN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FloatTok">
    <w:name w:val="Float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ConstantTok">
    <w:name w:val="ConstantTok"/>
    <w:basedOn w:val="VerbatimChar"/>
    <w:rsid w:val="00D06DBD"/>
    <w:rPr>
      <w:rFonts w:ascii="Consolas" w:hAnsi="Consolas" w:cstheme="minorBidi"/>
      <w:i/>
      <w:color w:val="880000"/>
      <w:sz w:val="22"/>
      <w:szCs w:val="24"/>
      <w:lang w:val="en-US"/>
    </w:rPr>
  </w:style>
  <w:style w:type="character" w:customStyle="1" w:styleId="CharTok">
    <w:name w:val="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CharTok">
    <w:name w:val="Special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tringTok">
    <w:name w:val="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VerbatimStringTok">
    <w:name w:val="Verbatim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StringTok">
    <w:name w:val="SpecialStringTok"/>
    <w:basedOn w:val="VerbatimChar"/>
    <w:rsid w:val="00D06DBD"/>
    <w:rPr>
      <w:rFonts w:ascii="Consolas" w:hAnsi="Consolas" w:cstheme="minorBidi"/>
      <w:i/>
      <w:color w:val="BB6688"/>
      <w:sz w:val="22"/>
      <w:szCs w:val="24"/>
      <w:lang w:val="en-US"/>
    </w:rPr>
  </w:style>
  <w:style w:type="character" w:customStyle="1" w:styleId="ImportTok">
    <w:name w:val="ImportTok"/>
    <w:basedOn w:val="VerbatimChar"/>
    <w:rsid w:val="00D06DBD"/>
    <w:rPr>
      <w:rFonts w:ascii="Consolas" w:hAnsi="Consolas" w:cstheme="minorBidi"/>
      <w:b/>
      <w:i/>
      <w:color w:val="008000"/>
      <w:sz w:val="22"/>
      <w:szCs w:val="24"/>
      <w:lang w:val="en-US"/>
    </w:rPr>
  </w:style>
  <w:style w:type="character" w:customStyle="1" w:styleId="CommentTok">
    <w:name w:val="CommentTok"/>
    <w:basedOn w:val="VerbatimChar"/>
    <w:rsid w:val="00D06DBD"/>
    <w:rPr>
      <w:rFonts w:ascii="Consolas" w:hAnsi="Consolas" w:cstheme="minorBidi"/>
      <w:i w:val="0"/>
      <w:color w:val="60A0B0"/>
      <w:sz w:val="22"/>
      <w:szCs w:val="24"/>
      <w:lang w:val="en-US"/>
    </w:rPr>
  </w:style>
  <w:style w:type="character" w:customStyle="1" w:styleId="DocumentationTok">
    <w:name w:val="DocumentationTok"/>
    <w:basedOn w:val="VerbatimChar"/>
    <w:rsid w:val="00D06DBD"/>
    <w:rPr>
      <w:rFonts w:ascii="Consolas" w:hAnsi="Consolas" w:cstheme="minorBidi"/>
      <w:i w:val="0"/>
      <w:color w:val="BA2121"/>
      <w:sz w:val="22"/>
      <w:szCs w:val="24"/>
      <w:lang w:val="en-US"/>
    </w:rPr>
  </w:style>
  <w:style w:type="character" w:customStyle="1" w:styleId="AnnotationTok">
    <w:name w:val="Annot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CommentVarTok">
    <w:name w:val="CommentVar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OtherTok">
    <w:name w:val="OtherTok"/>
    <w:basedOn w:val="VerbatimChar"/>
    <w:rsid w:val="00D06DBD"/>
    <w:rPr>
      <w:rFonts w:ascii="Consolas" w:hAnsi="Consolas" w:cstheme="minorBidi"/>
      <w:i/>
      <w:color w:val="007020"/>
      <w:sz w:val="22"/>
      <w:szCs w:val="24"/>
      <w:lang w:val="en-US"/>
    </w:rPr>
  </w:style>
  <w:style w:type="character" w:customStyle="1" w:styleId="FunctionTok">
    <w:name w:val="FunctionTok"/>
    <w:basedOn w:val="VerbatimChar"/>
    <w:rsid w:val="00D06DBD"/>
    <w:rPr>
      <w:rFonts w:ascii="Consolas" w:hAnsi="Consolas" w:cstheme="minorBidi"/>
      <w:i/>
      <w:color w:val="06287E"/>
      <w:sz w:val="22"/>
      <w:szCs w:val="24"/>
      <w:lang w:val="en-US"/>
    </w:rPr>
  </w:style>
  <w:style w:type="character" w:customStyle="1" w:styleId="VariableTok">
    <w:name w:val="VariableTok"/>
    <w:basedOn w:val="VerbatimChar"/>
    <w:rsid w:val="00D06DBD"/>
    <w:rPr>
      <w:rFonts w:ascii="Consolas" w:hAnsi="Consolas" w:cstheme="minorBidi"/>
      <w:i/>
      <w:color w:val="19177C"/>
      <w:sz w:val="22"/>
      <w:szCs w:val="24"/>
      <w:lang w:val="en-US"/>
    </w:rPr>
  </w:style>
  <w:style w:type="character" w:customStyle="1" w:styleId="ControlFlowTok">
    <w:name w:val="ControlFlow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OperatorTok">
    <w:name w:val="OperatorTok"/>
    <w:basedOn w:val="VerbatimChar"/>
    <w:rsid w:val="00D06DBD"/>
    <w:rPr>
      <w:rFonts w:ascii="Consolas" w:hAnsi="Consolas" w:cstheme="minorBidi"/>
      <w:i/>
      <w:color w:val="666666"/>
      <w:sz w:val="22"/>
      <w:szCs w:val="24"/>
      <w:lang w:val="en-US"/>
    </w:rPr>
  </w:style>
  <w:style w:type="character" w:customStyle="1" w:styleId="BuiltInTok">
    <w:name w:val="BuiltInTok"/>
    <w:basedOn w:val="VerbatimChar"/>
    <w:rsid w:val="00D06DBD"/>
    <w:rPr>
      <w:rFonts w:ascii="Consolas" w:hAnsi="Consolas" w:cstheme="minorBidi"/>
      <w:i/>
      <w:color w:val="008000"/>
      <w:sz w:val="22"/>
      <w:szCs w:val="24"/>
      <w:lang w:val="en-US"/>
    </w:rPr>
  </w:style>
  <w:style w:type="character" w:customStyle="1" w:styleId="ExtensionTok">
    <w:name w:val="Extension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PreprocessorTok">
    <w:name w:val="PreprocessorTok"/>
    <w:basedOn w:val="VerbatimChar"/>
    <w:rsid w:val="00D06DBD"/>
    <w:rPr>
      <w:rFonts w:ascii="Consolas" w:hAnsi="Consolas" w:cstheme="minorBidi"/>
      <w:i/>
      <w:color w:val="BC7A00"/>
      <w:sz w:val="22"/>
      <w:szCs w:val="24"/>
      <w:lang w:val="en-US"/>
    </w:rPr>
  </w:style>
  <w:style w:type="character" w:customStyle="1" w:styleId="AttributeTok">
    <w:name w:val="AttributeTok"/>
    <w:basedOn w:val="VerbatimChar"/>
    <w:rsid w:val="00D06DBD"/>
    <w:rPr>
      <w:rFonts w:ascii="Consolas" w:hAnsi="Consolas" w:cstheme="minorBidi"/>
      <w:i/>
      <w:color w:val="7D9029"/>
      <w:sz w:val="22"/>
      <w:szCs w:val="24"/>
      <w:lang w:val="en-US"/>
    </w:rPr>
  </w:style>
  <w:style w:type="character" w:customStyle="1" w:styleId="RegionMarkerTok">
    <w:name w:val="RegionMarker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InformationTok">
    <w:name w:val="Inform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WarningTok">
    <w:name w:val="Warning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AlertTok">
    <w:name w:val="Alert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ErrorTok">
    <w:name w:val="Error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NormalTok">
    <w:name w:val="Normal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paragraph" w:styleId="aff6">
    <w:name w:val="Revision"/>
    <w:hidden/>
    <w:uiPriority w:val="99"/>
    <w:semiHidden/>
    <w:rsid w:val="002043D8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786">
          <w:marLeft w:val="-1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kwi.com/projects/47531591143467212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khlopensky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8A30E-2073-3146-862D-D62AB46D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24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Хлопцов</dc:creator>
  <cp:keywords/>
  <dc:description/>
  <cp:lastModifiedBy>Сегрей Хлопцов</cp:lastModifiedBy>
  <cp:revision>2</cp:revision>
  <cp:lastPrinted>2026-06-22T09:12:00Z</cp:lastPrinted>
  <dcterms:created xsi:type="dcterms:W3CDTF">2026-09-30T11:38:00Z</dcterms:created>
  <dcterms:modified xsi:type="dcterms:W3CDTF">2026-09-30T12:24:00Z</dcterms:modified>
</cp:coreProperties>
</file>